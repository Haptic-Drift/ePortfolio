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E7C" w14:textId="77777777" w:rsidR="00C6554A" w:rsidRPr="008B5277" w:rsidRDefault="002554CD" w:rsidP="002E55E2">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0446AF6B" wp14:editId="01BAD0CA">
            <wp:extent cx="3657600" cy="2430660"/>
            <wp:effectExtent l="0" t="0" r="0" b="8255"/>
            <wp:docPr id="22" name="Picture 1" descr="'The End' typed on a typewr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The End' typed on a typewriter"/>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2430660"/>
                    </a:xfrm>
                    <a:prstGeom prst="rect">
                      <a:avLst/>
                    </a:prstGeom>
                    <a:noFill/>
                    <a:ln w="254000" cap="rnd">
                      <a:noFill/>
                    </a:ln>
                    <a:effectLst/>
                  </pic:spPr>
                </pic:pic>
              </a:graphicData>
            </a:graphic>
          </wp:inline>
        </w:drawing>
      </w:r>
    </w:p>
    <w:bookmarkEnd w:id="0"/>
    <w:bookmarkEnd w:id="1"/>
    <w:bookmarkEnd w:id="2"/>
    <w:bookmarkEnd w:id="3"/>
    <w:bookmarkEnd w:id="4"/>
    <w:p w14:paraId="61031569" w14:textId="4BBC2832" w:rsidR="00C6554A" w:rsidRDefault="002E55E2" w:rsidP="002E55E2">
      <w:pPr>
        <w:pStyle w:val="Title"/>
      </w:pPr>
      <w:r>
        <w:t>CS 499 Capstone:</w:t>
      </w:r>
    </w:p>
    <w:p w14:paraId="4E59393B" w14:textId="3570BF25" w:rsidR="00C6554A" w:rsidRPr="00D5413C" w:rsidRDefault="002E55E2" w:rsidP="002E55E2">
      <w:pPr>
        <w:pStyle w:val="Subtitle"/>
        <w:spacing w:line="240" w:lineRule="auto"/>
      </w:pPr>
      <w:r>
        <w:t>Self-assessment</w:t>
      </w:r>
    </w:p>
    <w:p w14:paraId="608AFF7C" w14:textId="77777777" w:rsidR="002E55E2" w:rsidRDefault="002E55E2" w:rsidP="002E55E2">
      <w:pPr>
        <w:pStyle w:val="ContactInfo"/>
        <w:spacing w:line="240" w:lineRule="auto"/>
      </w:pPr>
      <w:r>
        <w:t>Allen Rice</w:t>
      </w:r>
      <w:r w:rsidR="00C6554A">
        <w:t xml:space="preserve"> | </w:t>
      </w:r>
      <w:r>
        <w:t>CS 499</w:t>
      </w:r>
      <w:r w:rsidR="00C6554A">
        <w:t xml:space="preserve"> |</w:t>
      </w:r>
      <w:r w:rsidR="00C6554A" w:rsidRPr="00D5413C">
        <w:t xml:space="preserve"> </w:t>
      </w:r>
      <w:r>
        <w:t>10-16-2026</w:t>
      </w:r>
    </w:p>
    <w:p w14:paraId="4DFC6FFF" w14:textId="77777777" w:rsidR="002E55E2" w:rsidRDefault="002E55E2" w:rsidP="002E55E2">
      <w:pPr>
        <w:pStyle w:val="ContactInfo"/>
        <w:spacing w:line="240" w:lineRule="auto"/>
      </w:pPr>
    </w:p>
    <w:p w14:paraId="7BB64B0A" w14:textId="77777777" w:rsidR="002E55E2" w:rsidRDefault="002E55E2" w:rsidP="002E55E2">
      <w:pPr>
        <w:pStyle w:val="ContactInfo"/>
        <w:spacing w:line="240" w:lineRule="auto"/>
      </w:pPr>
    </w:p>
    <w:p w14:paraId="430FE663" w14:textId="77777777" w:rsidR="002E55E2" w:rsidRDefault="002E55E2" w:rsidP="002E55E2">
      <w:pPr>
        <w:pStyle w:val="ContactInfo"/>
        <w:spacing w:line="240" w:lineRule="auto"/>
      </w:pPr>
    </w:p>
    <w:p w14:paraId="0C25148A" w14:textId="77777777" w:rsidR="002E55E2" w:rsidRDefault="002E55E2" w:rsidP="002E55E2">
      <w:pPr>
        <w:pStyle w:val="ContactInfo"/>
        <w:spacing w:line="240" w:lineRule="auto"/>
      </w:pPr>
    </w:p>
    <w:p w14:paraId="4211E63F" w14:textId="77777777" w:rsidR="002E55E2" w:rsidRDefault="002E55E2" w:rsidP="002E55E2">
      <w:pPr>
        <w:pStyle w:val="ContactInfo"/>
        <w:spacing w:line="240" w:lineRule="auto"/>
      </w:pPr>
    </w:p>
    <w:p w14:paraId="710DD544" w14:textId="77777777" w:rsidR="002E55E2" w:rsidRDefault="002E55E2" w:rsidP="002E55E2">
      <w:pPr>
        <w:pStyle w:val="ContactInfo"/>
        <w:spacing w:line="240" w:lineRule="auto"/>
      </w:pPr>
    </w:p>
    <w:p w14:paraId="48B9A460" w14:textId="77777777" w:rsidR="002E55E2" w:rsidRDefault="002E55E2" w:rsidP="002E55E2">
      <w:pPr>
        <w:pStyle w:val="ContactInfo"/>
        <w:spacing w:line="240" w:lineRule="auto"/>
      </w:pPr>
    </w:p>
    <w:p w14:paraId="03C4E2E8" w14:textId="77777777" w:rsidR="002E55E2" w:rsidRDefault="002E55E2" w:rsidP="002E55E2">
      <w:pPr>
        <w:pStyle w:val="ContactInfo"/>
        <w:spacing w:line="240" w:lineRule="auto"/>
      </w:pPr>
    </w:p>
    <w:p w14:paraId="737388D0" w14:textId="77777777" w:rsidR="002E55E2" w:rsidRDefault="002E55E2" w:rsidP="002E55E2">
      <w:pPr>
        <w:pStyle w:val="ContactInfo"/>
        <w:spacing w:line="240" w:lineRule="auto"/>
      </w:pPr>
    </w:p>
    <w:p w14:paraId="6FAD4F6E" w14:textId="77777777" w:rsidR="002E55E2" w:rsidRDefault="002E55E2" w:rsidP="002E55E2">
      <w:pPr>
        <w:pStyle w:val="ContactInfo"/>
        <w:spacing w:line="240" w:lineRule="auto"/>
      </w:pPr>
    </w:p>
    <w:p w14:paraId="67695DA8" w14:textId="77777777" w:rsidR="002E55E2" w:rsidRDefault="002E55E2" w:rsidP="002E55E2">
      <w:pPr>
        <w:pStyle w:val="ContactInfo"/>
        <w:spacing w:line="240" w:lineRule="auto"/>
      </w:pPr>
    </w:p>
    <w:p w14:paraId="7EE5E5E8" w14:textId="77777777" w:rsidR="002E55E2" w:rsidRDefault="002E55E2" w:rsidP="002E55E2">
      <w:pPr>
        <w:pStyle w:val="ContactInfo"/>
        <w:spacing w:line="240" w:lineRule="auto"/>
      </w:pPr>
    </w:p>
    <w:p w14:paraId="4BCFB473" w14:textId="77777777" w:rsidR="002E55E2" w:rsidRDefault="002E55E2" w:rsidP="002E55E2">
      <w:pPr>
        <w:pStyle w:val="ContactInfo"/>
        <w:spacing w:line="240" w:lineRule="auto"/>
      </w:pPr>
    </w:p>
    <w:p w14:paraId="160E953D" w14:textId="77777777" w:rsidR="002E55E2" w:rsidRDefault="002E55E2" w:rsidP="002E55E2">
      <w:pPr>
        <w:pStyle w:val="ContactInfo"/>
        <w:spacing w:line="240" w:lineRule="auto"/>
      </w:pPr>
    </w:p>
    <w:p w14:paraId="703319BB" w14:textId="77777777" w:rsidR="002E55E2" w:rsidRDefault="002E55E2" w:rsidP="002E55E2">
      <w:pPr>
        <w:pStyle w:val="ContactInfo"/>
        <w:spacing w:line="240" w:lineRule="auto"/>
      </w:pPr>
    </w:p>
    <w:p w14:paraId="04B68A67" w14:textId="77777777" w:rsidR="002E55E2" w:rsidRDefault="002E55E2" w:rsidP="002E55E2">
      <w:pPr>
        <w:pStyle w:val="ContactInfo"/>
        <w:spacing w:line="240" w:lineRule="auto"/>
      </w:pPr>
    </w:p>
    <w:p w14:paraId="0DB661BB" w14:textId="77777777" w:rsidR="002E55E2" w:rsidRDefault="002E55E2" w:rsidP="002E55E2">
      <w:pPr>
        <w:pStyle w:val="ContactInfo"/>
        <w:spacing w:line="240" w:lineRule="auto"/>
      </w:pPr>
    </w:p>
    <w:p w14:paraId="4D3E2B0A" w14:textId="77777777" w:rsidR="002E55E2" w:rsidRDefault="002E55E2" w:rsidP="002E55E2">
      <w:pPr>
        <w:pStyle w:val="ContactInfo"/>
        <w:spacing w:line="240" w:lineRule="auto"/>
      </w:pPr>
    </w:p>
    <w:p w14:paraId="3313F4DE" w14:textId="77777777" w:rsidR="002E55E2" w:rsidRDefault="002E55E2" w:rsidP="002E55E2">
      <w:pPr>
        <w:pStyle w:val="ContactInfo"/>
        <w:spacing w:line="240" w:lineRule="auto"/>
      </w:pPr>
    </w:p>
    <w:p w14:paraId="359BC1A7" w14:textId="77777777" w:rsidR="002E55E2" w:rsidRDefault="002E55E2" w:rsidP="002E55E2">
      <w:pPr>
        <w:pStyle w:val="ContactInfo"/>
        <w:spacing w:line="240" w:lineRule="auto"/>
      </w:pPr>
    </w:p>
    <w:p w14:paraId="27E7D88F" w14:textId="77777777" w:rsidR="002E55E2" w:rsidRDefault="002E55E2" w:rsidP="002E55E2">
      <w:pPr>
        <w:pStyle w:val="ContactInfo"/>
        <w:spacing w:line="240" w:lineRule="auto"/>
      </w:pPr>
    </w:p>
    <w:p w14:paraId="3361C8CD" w14:textId="77777777" w:rsidR="002E55E2" w:rsidRDefault="002E55E2" w:rsidP="002E55E2">
      <w:pPr>
        <w:pStyle w:val="ContactInfo"/>
        <w:spacing w:line="240" w:lineRule="auto"/>
      </w:pPr>
    </w:p>
    <w:p w14:paraId="2DA0136E" w14:textId="77777777" w:rsidR="002E55E2" w:rsidRDefault="002E55E2" w:rsidP="002E55E2">
      <w:pPr>
        <w:pStyle w:val="ContactInfo"/>
        <w:spacing w:line="240" w:lineRule="auto"/>
      </w:pPr>
    </w:p>
    <w:p w14:paraId="7DB70FAD" w14:textId="77777777" w:rsidR="002E55E2" w:rsidRDefault="002E55E2" w:rsidP="002E55E2">
      <w:pPr>
        <w:pStyle w:val="ContactInfo"/>
        <w:spacing w:line="240" w:lineRule="auto"/>
      </w:pPr>
    </w:p>
    <w:p w14:paraId="032756BA" w14:textId="0149A7E6" w:rsidR="002E55E2" w:rsidRDefault="002E55E2" w:rsidP="002E55E2">
      <w:pPr>
        <w:pStyle w:val="Heading1"/>
      </w:pPr>
      <w:r>
        <w:lastRenderedPageBreak/>
        <w:t>Professional Self-Assessment</w:t>
      </w:r>
    </w:p>
    <w:p w14:paraId="2D4947AC" w14:textId="0D1872D6" w:rsidR="002E55E2" w:rsidRDefault="002E55E2" w:rsidP="002E55E2">
      <w:pPr>
        <w:spacing w:line="240" w:lineRule="auto"/>
      </w:pPr>
      <w:r>
        <w:t>Returning to school in May 2023 to pursue a Bachelor of Arts in Computer Science at Southern New Hampshire University was an important decision in my professional development. Before entering the program, my career had taken me through several different fields, including military service, law enforcement, and manufacturing. Each of these experiences taught me the importance of accountability, problem-solving, attention to detail, and working effectively with others. However, I wanted to pursue a career that would allow me to apply those strengths in a technical environment while continuing to develop new skills. Balancing a full-time job with my education has not always been easy, but the experience has reinforced my commitment to becoming a software developer.</w:t>
      </w:r>
    </w:p>
    <w:p w14:paraId="53A74E67" w14:textId="0D1F8405" w:rsidR="002E55E2" w:rsidRDefault="002E55E2" w:rsidP="002E55E2">
      <w:pPr>
        <w:spacing w:line="240" w:lineRule="auto"/>
      </w:pPr>
      <w:r>
        <w:t>Throughout the Computer Science program, I have developed a much stronger understanding of how software is designed, developed, tested, secured, and maintained. When I began my first programming course, IT 140: Introduction to Scripting, in June 2023, I was learning the fundamentals of programming and how to approach problems logically. As I progressed through the program, I gained experience with programming languages such as Python, Java, C++, and JavaScript, along with concepts involving object-oriented programming, algorithms, data structures, databases, software engineering, and application security. More importantly, I began to understand how these different areas of computer science work together to produce functional and maintainable software.</w:t>
      </w:r>
    </w:p>
    <w:p w14:paraId="0DB226CE" w14:textId="6E3F4AA5" w:rsidR="002E55E2" w:rsidRDefault="002E55E2" w:rsidP="002E55E2">
      <w:pPr>
        <w:spacing w:line="240" w:lineRule="auto"/>
      </w:pPr>
      <w:r>
        <w:t>One of the most valuable lessons I have taken from this program is the importance of collaboration and communication in software development. Developing software involves more than writing code. It requires understanding requirements, considering the needs of stakeholders, evaluating different solutions, and communicating technical information in a way that others can understand. Through coursework involving code reviews, software design, testing, and project documentation, I have gained experience evaluating technical decisions and explaining the reasoning behind them. My previous professional experiences have also reinforced the importance of teamwork, accountability, and communication, particularly when working toward shared objectives or solving problems under pressure. These are skills I intend to carry into my career as a software developer.</w:t>
      </w:r>
    </w:p>
    <w:p w14:paraId="137823E0" w14:textId="2BB23245" w:rsidR="002E55E2" w:rsidRDefault="002E55E2" w:rsidP="002E55E2">
      <w:pPr>
        <w:spacing w:line="240" w:lineRule="auto"/>
      </w:pPr>
      <w:r>
        <w:t xml:space="preserve">The program has also strengthened my ability to communicate technical information through written documentation, visual presentations, and code. Throughout my coursework, I have produced project reports, technical explanations, software documentation, and presentations intended to communicate how applications function and why particular design decisions were made. The code review completed for this capstone was another opportunity to practice these skills. Rather than simply identifying problems </w:t>
      </w:r>
      <w:proofErr w:type="gramStart"/>
      <w:r>
        <w:t>in</w:t>
      </w:r>
      <w:proofErr w:type="gramEnd"/>
      <w:r>
        <w:t xml:space="preserve"> existing software, I had to explain the original implementation, discuss opportunities for improvement, and communicate the enhancements I intended to make. This experience reinforced the importance of writing understandable code and providing documentation that allows others to evaluate and maintain a project.</w:t>
      </w:r>
    </w:p>
    <w:p w14:paraId="710AEE31" w14:textId="5162061A" w:rsidR="002E55E2" w:rsidRDefault="002E55E2" w:rsidP="002E55E2">
      <w:pPr>
        <w:spacing w:line="240" w:lineRule="auto"/>
      </w:pPr>
      <w:r>
        <w:t xml:space="preserve">Another significant area of growth has been my understanding of algorithms and data structures. Earlier in the program, I approached programming problems primarily by focusing on whether the code produced the expected output. As I gained experience, I began to recognize that the efficiency, organization, and scalability of a solution are </w:t>
      </w:r>
      <w:r>
        <w:lastRenderedPageBreak/>
        <w:t>equally important. Courses involving data structures and algorithmic problem-solving helped me understand how different approaches can affect application performance and maintainability. I also learned that selecting an appropriate solution requires evaluating trade-offs rather than assuming that one approach is always the best choice. These concepts became particularly important during my capstone enhancement of a C++ course-management application.</w:t>
      </w:r>
    </w:p>
    <w:p w14:paraId="5B58EA36" w14:textId="0E9F8BE0" w:rsidR="002E55E2" w:rsidRDefault="002E55E2" w:rsidP="002E55E2">
      <w:pPr>
        <w:spacing w:line="240" w:lineRule="auto"/>
      </w:pPr>
      <w:r>
        <w:t>Software engineering and design have been another important part of my development. Working with larger applications helped me understand how individual components interact and why organization, modularity, and maintainability matter. Through coursework involving object-oriented programming, full-stack development, and software testing, I gained experience working with applications that contain multiple layers of functionality. I also developed a greater appreciation for planning, testing, and reviewing software throughout the development process. The capstone provided an opportunity to revisit an existing application and make improvements based on what I had learned since its original development.</w:t>
      </w:r>
    </w:p>
    <w:p w14:paraId="01597DF2" w14:textId="21DFD643" w:rsidR="002E55E2" w:rsidRDefault="002E55E2" w:rsidP="002E55E2">
      <w:pPr>
        <w:spacing w:line="240" w:lineRule="auto"/>
      </w:pPr>
      <w:r>
        <w:t>Security has also become an increasingly important consideration in how I approach software development. My coursework demonstrated that security should be considered throughout the software development lifecycle rather than treated as something to address after an application is complete. I gained experience identifying vulnerabilities, examining insecure programming practices, and considering how software design decisions affect the confidentiality and integrity of information. This understanding influenced my capstone enhancements, particularly the implementation of role-based access control and improvements to database connection configuration. These changes reinforced the importance of validating access permissions, protecting sensitive information, and designing applications with security in mind.</w:t>
      </w:r>
    </w:p>
    <w:p w14:paraId="61416C14" w14:textId="77777777" w:rsidR="002E55E2" w:rsidRDefault="002E55E2" w:rsidP="002E55E2">
      <w:pPr>
        <w:spacing w:line="240" w:lineRule="auto"/>
      </w:pPr>
      <w:r>
        <w:t xml:space="preserve">The development of this </w:t>
      </w:r>
      <w:proofErr w:type="spellStart"/>
      <w:r>
        <w:t>ePortfolio</w:t>
      </w:r>
      <w:proofErr w:type="spellEnd"/>
      <w:r>
        <w:t xml:space="preserve"> allowed me to bring these areas of knowledge together and demonstrate how my skills have progressed. Rather than creating entirely new applications, I selected three projects from previous courses and enhanced them using concepts and techniques I developed later in the program. Each artifact represents a different area of computer science while also demonstrating how software engineering, algorithms, databases, and security </w:t>
      </w:r>
      <w:proofErr w:type="gramStart"/>
      <w:r>
        <w:t>overlap</w:t>
      </w:r>
      <w:proofErr w:type="gramEnd"/>
      <w:r>
        <w:t xml:space="preserve"> in practical applications.</w:t>
      </w:r>
    </w:p>
    <w:p w14:paraId="25DC19D4" w14:textId="77777777" w:rsidR="002E55E2" w:rsidRDefault="002E55E2" w:rsidP="002E55E2">
      <w:pPr>
        <w:spacing w:line="240" w:lineRule="auto"/>
      </w:pPr>
    </w:p>
    <w:p w14:paraId="7666E965" w14:textId="6BCFDD1A" w:rsidR="002E55E2" w:rsidRDefault="002E55E2" w:rsidP="002E55E2">
      <w:pPr>
        <w:spacing w:line="240" w:lineRule="auto"/>
      </w:pPr>
      <w:r>
        <w:t xml:space="preserve">The first artifact, </w:t>
      </w:r>
      <w:proofErr w:type="spellStart"/>
      <w:r w:rsidRPr="00A1467C">
        <w:rPr>
          <w:b/>
          <w:bCs/>
          <w:i/>
          <w:iCs/>
        </w:rPr>
        <w:t>Travlr</w:t>
      </w:r>
      <w:proofErr w:type="spellEnd"/>
      <w:r w:rsidRPr="00A1467C">
        <w:rPr>
          <w:b/>
          <w:bCs/>
          <w:i/>
          <w:iCs/>
        </w:rPr>
        <w:t xml:space="preserve"> Getaways</w:t>
      </w:r>
      <w:r>
        <w:t xml:space="preserve">, originated from </w:t>
      </w:r>
      <w:r w:rsidRPr="00A1467C">
        <w:rPr>
          <w:i/>
          <w:iCs/>
        </w:rPr>
        <w:t>CS 465: Full Stack Development I</w:t>
      </w:r>
      <w:r w:rsidR="00A1467C">
        <w:t xml:space="preserve">, </w:t>
      </w:r>
      <w:r>
        <w:t xml:space="preserve">and represents software engineering and design. The original application used </w:t>
      </w:r>
      <w:proofErr w:type="gramStart"/>
      <w:r>
        <w:t>a full</w:t>
      </w:r>
      <w:proofErr w:type="gramEnd"/>
      <w:r>
        <w:t>-stack architecture involving MongoDB, Express, Angular, and Node.js. For the capstone, I enhanced the application's authorization capabilities by implementing role-based access control to distinguish between standard users and administrators. This required changes to the user model, authentication process, authorization middleware, and administrative interface. The enhancement demonstrates my ability to work with an existing application, understand how its components interact, and implement improvements that support more secure software design.</w:t>
      </w:r>
    </w:p>
    <w:p w14:paraId="68905602" w14:textId="371076D3" w:rsidR="002E55E2" w:rsidRDefault="002E55E2" w:rsidP="002E55E2">
      <w:pPr>
        <w:spacing w:line="240" w:lineRule="auto"/>
      </w:pPr>
      <w:r>
        <w:lastRenderedPageBreak/>
        <w:t xml:space="preserve">The second artifact, </w:t>
      </w:r>
      <w:proofErr w:type="spellStart"/>
      <w:r w:rsidRPr="00A1467C">
        <w:rPr>
          <w:b/>
          <w:bCs/>
          <w:i/>
          <w:iCs/>
        </w:rPr>
        <w:t>CourseManager</w:t>
      </w:r>
      <w:proofErr w:type="spellEnd"/>
      <w:r>
        <w:t xml:space="preserve">, originated from </w:t>
      </w:r>
      <w:r w:rsidRPr="00A1467C">
        <w:rPr>
          <w:i/>
          <w:iCs/>
        </w:rPr>
        <w:t>CS 300: Data Structures and Algorithms</w:t>
      </w:r>
      <w:r w:rsidR="00A1467C">
        <w:t>,</w:t>
      </w:r>
      <w:r>
        <w:t xml:space="preserve"> and represents my growth in algorithmic problem-solving. The original C++ application used a binary search tree to organize and retrieve course information. For the capstone, I enhanced the application by implementing an AVL tree, including node-height tracking, balance calculations, and tree rotations. I also added prerequisite validation to improve the reliability of course information. These changes demonstrate my ability to evaluate an existing data structure, identify opportunities for improvement, and implement a more efficient solution while maintaining the application's original purpose.</w:t>
      </w:r>
    </w:p>
    <w:p w14:paraId="39B74E4D" w14:textId="565BE1AE" w:rsidR="002E55E2" w:rsidRDefault="002E55E2" w:rsidP="002E55E2">
      <w:pPr>
        <w:spacing w:line="240" w:lineRule="auto"/>
      </w:pPr>
      <w:r>
        <w:t xml:space="preserve">The third artifact, </w:t>
      </w:r>
      <w:r w:rsidRPr="00A1467C">
        <w:rPr>
          <w:b/>
          <w:bCs/>
          <w:i/>
          <w:iCs/>
        </w:rPr>
        <w:t>Grazioso Salvare</w:t>
      </w:r>
      <w:r>
        <w:t xml:space="preserve">, originated from </w:t>
      </w:r>
      <w:r w:rsidRPr="00A1467C">
        <w:rPr>
          <w:i/>
          <w:iCs/>
        </w:rPr>
        <w:t>CS 340: Client/Server Development</w:t>
      </w:r>
      <w:r w:rsidR="00A1467C">
        <w:t>,</w:t>
      </w:r>
      <w:r>
        <w:t xml:space="preserve"> and represents database integration and application development. The original project used Python and MongoDB to manage animal shelter records and present information through a Jupyter Notebook dashboard. For the capstone, I enhanced the application by improving database connection configuration, incorporating environment-based settings, and expanding the dashboard's interactive filtering and visualization capabilities. These improvements made the application easier to configure and use while supporting more effective exploration of animal shelter data. </w:t>
      </w:r>
      <w:proofErr w:type="gramStart"/>
      <w:r>
        <w:t>The</w:t>
      </w:r>
      <w:proofErr w:type="gramEnd"/>
      <w:r>
        <w:t xml:space="preserve"> enhancement demonstrates my ability to integrate databases with software applications and develop interfaces that support data-driven decision-making.</w:t>
      </w:r>
    </w:p>
    <w:p w14:paraId="65E0B8E7" w14:textId="594A3351" w:rsidR="002E55E2" w:rsidRDefault="002E55E2" w:rsidP="002E55E2">
      <w:pPr>
        <w:spacing w:line="240" w:lineRule="auto"/>
      </w:pPr>
      <w:r>
        <w:t>Together, these three artifacts demonstrate how my understanding of computer science has developed throughout the program. They also illustrate the importance of revisiting previous work with new knowledge and a better understanding of software development practices. Completing the enhancements required me to review existing code, identify areas for improvement, implement changes, troubleshoot problems, and verify that the applications continued to function as intended. Publishing the artifacts through GitHub Pages also provided experience organizing technical work and presenting it in a format that others can navigate and evaluate.</w:t>
      </w:r>
    </w:p>
    <w:p w14:paraId="34F8B009" w14:textId="0428876B" w:rsidR="002E55E2" w:rsidRDefault="002E55E2" w:rsidP="002E55E2">
      <w:pPr>
        <w:spacing w:line="240" w:lineRule="auto"/>
      </w:pPr>
      <w:r>
        <w:t>As I complete my degree, I recognize that there is still a great deal for me to learn. However, I am leaving the program with a stronger technical foundation, improved problem-solving abilities, and a better understanding of the responsibilities involved in developing software. My previous professional experiences have taught me the value of discipline, persistence, and accountability, while my education has given me the technical knowledge needed to begin applying those qualities in a new field. I intend to continue strengthening my programming skills, expanding my understanding of software engineering practices, and gaining practical experience as I pursue opportunities in software development.</w:t>
      </w:r>
    </w:p>
    <w:p w14:paraId="10135A54" w14:textId="43862641" w:rsidR="00000000" w:rsidRDefault="002E55E2" w:rsidP="002E55E2">
      <w:pPr>
        <w:spacing w:line="240" w:lineRule="auto"/>
      </w:pPr>
      <w:r>
        <w:t xml:space="preserve">Completing this capstone represents more than the conclusion of my degree program. It reflects the progress I have made </w:t>
      </w:r>
      <w:proofErr w:type="gramStart"/>
      <w:r>
        <w:t>since</w:t>
      </w:r>
      <w:proofErr w:type="gramEnd"/>
      <w:r>
        <w:t xml:space="preserve"> returning to school and demonstrates my ability to take on unfamiliar challenges, develop new skills, and apply what I have learned. This </w:t>
      </w:r>
      <w:proofErr w:type="spellStart"/>
      <w:r>
        <w:t>ePortfolio</w:t>
      </w:r>
      <w:proofErr w:type="spellEnd"/>
      <w:r>
        <w:t xml:space="preserve"> serves as a record of that progress and as a foundation I can continue building upon throughout my career.</w:t>
      </w:r>
    </w:p>
    <w:sectPr w:rsidR="002C74C0">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F8BD1" w14:textId="77777777" w:rsidR="004A0E32" w:rsidRDefault="004A0E32" w:rsidP="00C6554A">
      <w:pPr>
        <w:spacing w:before="0" w:after="0" w:line="240" w:lineRule="auto"/>
      </w:pPr>
      <w:r>
        <w:separator/>
      </w:r>
    </w:p>
  </w:endnote>
  <w:endnote w:type="continuationSeparator" w:id="0">
    <w:p w14:paraId="5841EBD7" w14:textId="77777777" w:rsidR="004A0E32" w:rsidRDefault="004A0E3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0B76"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E5A20" w14:textId="77777777" w:rsidR="004A0E32" w:rsidRDefault="004A0E32" w:rsidP="00C6554A">
      <w:pPr>
        <w:spacing w:before="0" w:after="0" w:line="240" w:lineRule="auto"/>
      </w:pPr>
      <w:r>
        <w:separator/>
      </w:r>
    </w:p>
  </w:footnote>
  <w:footnote w:type="continuationSeparator" w:id="0">
    <w:p w14:paraId="7CEDC170" w14:textId="77777777" w:rsidR="004A0E32" w:rsidRDefault="004A0E32"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24343741">
    <w:abstractNumId w:val="9"/>
  </w:num>
  <w:num w:numId="2" w16cid:durableId="1802308755">
    <w:abstractNumId w:val="8"/>
  </w:num>
  <w:num w:numId="3" w16cid:durableId="1960793114">
    <w:abstractNumId w:val="8"/>
  </w:num>
  <w:num w:numId="4" w16cid:durableId="149441459">
    <w:abstractNumId w:val="9"/>
  </w:num>
  <w:num w:numId="5" w16cid:durableId="601963209">
    <w:abstractNumId w:val="12"/>
  </w:num>
  <w:num w:numId="6" w16cid:durableId="157354518">
    <w:abstractNumId w:val="10"/>
  </w:num>
  <w:num w:numId="7" w16cid:durableId="1697999849">
    <w:abstractNumId w:val="11"/>
  </w:num>
  <w:num w:numId="8" w16cid:durableId="582568082">
    <w:abstractNumId w:val="7"/>
  </w:num>
  <w:num w:numId="9" w16cid:durableId="173881045">
    <w:abstractNumId w:val="6"/>
  </w:num>
  <w:num w:numId="10" w16cid:durableId="923997614">
    <w:abstractNumId w:val="5"/>
  </w:num>
  <w:num w:numId="11" w16cid:durableId="1118135289">
    <w:abstractNumId w:val="4"/>
  </w:num>
  <w:num w:numId="12" w16cid:durableId="211113673">
    <w:abstractNumId w:val="3"/>
  </w:num>
  <w:num w:numId="13" w16cid:durableId="1470827525">
    <w:abstractNumId w:val="2"/>
  </w:num>
  <w:num w:numId="14" w16cid:durableId="561529093">
    <w:abstractNumId w:val="1"/>
  </w:num>
  <w:num w:numId="15" w16cid:durableId="51526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7F"/>
    <w:rsid w:val="002554CD"/>
    <w:rsid w:val="00293B83"/>
    <w:rsid w:val="002B4294"/>
    <w:rsid w:val="002E55E2"/>
    <w:rsid w:val="00333D0D"/>
    <w:rsid w:val="0034595D"/>
    <w:rsid w:val="004A0E32"/>
    <w:rsid w:val="004C049F"/>
    <w:rsid w:val="005000E2"/>
    <w:rsid w:val="006A3CE7"/>
    <w:rsid w:val="0099357F"/>
    <w:rsid w:val="00A1467C"/>
    <w:rsid w:val="00C6554A"/>
    <w:rsid w:val="00D23250"/>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A0191"/>
  <w15:chartTrackingRefBased/>
  <w15:docId w15:val="{BA51BDF6-6F82-4C8C-A582-E8510516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uck\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10</TotalTime>
  <Pages>4</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D1VR ONE</dc:creator>
  <cp:keywords/>
  <dc:description/>
  <cp:lastModifiedBy>Diver is AFK</cp:lastModifiedBy>
  <cp:revision>3</cp:revision>
  <dcterms:created xsi:type="dcterms:W3CDTF">2026-10-16T13:12:00Z</dcterms:created>
  <dcterms:modified xsi:type="dcterms:W3CDTF">2026-10-16T13:22:00Z</dcterms:modified>
</cp:coreProperties>
</file>